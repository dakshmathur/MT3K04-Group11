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D120E" w14:textId="6876AC86" w:rsidR="00446296" w:rsidRDefault="00AC0BAB" w:rsidP="008970CA">
      <w:pPr>
        <w:pStyle w:val="Title"/>
      </w:pPr>
      <w:r>
        <w:t>Understanding the Provided Documents</w:t>
      </w:r>
    </w:p>
    <w:p w14:paraId="1C1A82EC" w14:textId="36F025F0" w:rsidR="00446296" w:rsidRDefault="00AC0BAB" w:rsidP="008970CA">
      <w:pPr>
        <w:pStyle w:val="Subtitle"/>
      </w:pPr>
      <w:r>
        <w:t>MT 3K04</w:t>
      </w:r>
    </w:p>
    <w:p w14:paraId="401D576C" w14:textId="77777777" w:rsidR="00CA2BB1" w:rsidRDefault="00CA2BB1" w:rsidP="008970CA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A"/>
        </w:rPr>
        <w:id w:val="-53589058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0AFB336" w14:textId="77777777" w:rsidR="000A32BC" w:rsidRPr="000A32BC" w:rsidRDefault="000A32BC" w:rsidP="008970CA">
          <w:pPr>
            <w:pStyle w:val="TOCHeading"/>
            <w:rPr>
              <w:rStyle w:val="Heading1Char"/>
            </w:rPr>
          </w:pPr>
          <w:r w:rsidRPr="000A32BC">
            <w:rPr>
              <w:rStyle w:val="Heading1Char"/>
            </w:rPr>
            <w:t>Contents</w:t>
          </w:r>
        </w:p>
        <w:p w14:paraId="37E11207" w14:textId="4CAC92FD" w:rsidR="00985F4F" w:rsidRDefault="000A32B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022909" w:history="1">
            <w:r w:rsidR="00985F4F" w:rsidRPr="009964ED">
              <w:rPr>
                <w:rStyle w:val="Hyperlink"/>
                <w:noProof/>
              </w:rPr>
              <w:t>To-Do</w:t>
            </w:r>
            <w:r w:rsidR="00985F4F">
              <w:rPr>
                <w:noProof/>
                <w:webHidden/>
              </w:rPr>
              <w:tab/>
            </w:r>
            <w:r w:rsidR="00985F4F">
              <w:rPr>
                <w:noProof/>
                <w:webHidden/>
              </w:rPr>
              <w:fldChar w:fldCharType="begin"/>
            </w:r>
            <w:r w:rsidR="00985F4F">
              <w:rPr>
                <w:noProof/>
                <w:webHidden/>
              </w:rPr>
              <w:instrText xml:space="preserve"> PAGEREF _Toc148022909 \h </w:instrText>
            </w:r>
            <w:r w:rsidR="00985F4F">
              <w:rPr>
                <w:noProof/>
                <w:webHidden/>
              </w:rPr>
            </w:r>
            <w:r w:rsidR="00985F4F">
              <w:rPr>
                <w:noProof/>
                <w:webHidden/>
              </w:rPr>
              <w:fldChar w:fldCharType="separate"/>
            </w:r>
            <w:r w:rsidR="00985F4F">
              <w:rPr>
                <w:noProof/>
                <w:webHidden/>
              </w:rPr>
              <w:t>2</w:t>
            </w:r>
            <w:r w:rsidR="00985F4F">
              <w:rPr>
                <w:noProof/>
                <w:webHidden/>
              </w:rPr>
              <w:fldChar w:fldCharType="end"/>
            </w:r>
          </w:hyperlink>
        </w:p>
        <w:p w14:paraId="507D625F" w14:textId="4C36D07B" w:rsidR="00985F4F" w:rsidRDefault="00985F4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CA"/>
              <w14:ligatures w14:val="standardContextual"/>
            </w:rPr>
          </w:pPr>
          <w:hyperlink w:anchor="_Toc148022910" w:history="1">
            <w:r w:rsidRPr="009964ED">
              <w:rPr>
                <w:rStyle w:val="Hyperlink"/>
                <w:noProof/>
              </w:rPr>
              <w:t>Questions/Concerns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3A974" w14:textId="5E4BFE7E" w:rsidR="00985F4F" w:rsidRDefault="00985F4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CA"/>
              <w14:ligatures w14:val="standardContextual"/>
            </w:rPr>
          </w:pPr>
          <w:hyperlink w:anchor="_Toc148022911" w:history="1">
            <w:r w:rsidRPr="009964ED">
              <w:rPr>
                <w:rStyle w:val="Hyperlink"/>
                <w:noProof/>
              </w:rPr>
              <w:t>Topics Covered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8CA44" w14:textId="41428804" w:rsidR="00985F4F" w:rsidRDefault="00985F4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CA"/>
              <w14:ligatures w14:val="standardContextual"/>
            </w:rPr>
          </w:pPr>
          <w:hyperlink w:anchor="_Toc148022912" w:history="1">
            <w:r w:rsidRPr="009964ED">
              <w:rPr>
                <w:rStyle w:val="Hyperlink"/>
                <w:i/>
                <w:iCs/>
                <w:noProof/>
              </w:rPr>
              <w:t>Doc1:</w:t>
            </w:r>
            <w:r w:rsidRPr="009964ED">
              <w:rPr>
                <w:rStyle w:val="Hyperlink"/>
                <w:noProof/>
              </w:rPr>
              <w:t xml:space="preserve"> Tutorial1.1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467BF" w14:textId="5D9FAA04" w:rsidR="00985F4F" w:rsidRDefault="00985F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CA"/>
              <w14:ligatures w14:val="standardContextual"/>
            </w:rPr>
          </w:pPr>
          <w:hyperlink w:anchor="_Toc148022913" w:history="1">
            <w:r w:rsidRPr="009964ED">
              <w:rPr>
                <w:rStyle w:val="Hyperlink"/>
                <w:noProof/>
              </w:rPr>
              <w:t>Apparent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CEA71" w14:textId="00F9AFF8" w:rsidR="00985F4F" w:rsidRDefault="00985F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n-CA"/>
              <w14:ligatures w14:val="standardContextual"/>
            </w:rPr>
          </w:pPr>
          <w:hyperlink w:anchor="_Toc148022914" w:history="1">
            <w:r w:rsidRPr="009964ED">
              <w:rPr>
                <w:rStyle w:val="Hyperlink"/>
                <w:noProof/>
              </w:rPr>
              <w:t>Key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8F26F" w14:textId="3E7AEC02" w:rsidR="000A32BC" w:rsidRDefault="000A32BC" w:rsidP="008970CA">
          <w:r>
            <w:rPr>
              <w:noProof/>
            </w:rPr>
            <w:fldChar w:fldCharType="end"/>
          </w:r>
        </w:p>
      </w:sdtContent>
    </w:sdt>
    <w:p w14:paraId="5FD94F89" w14:textId="77777777" w:rsidR="006761C3" w:rsidRDefault="006761C3" w:rsidP="008970CA">
      <w:pPr>
        <w:rPr>
          <w:rFonts w:asciiTheme="majorHAnsi" w:eastAsiaTheme="majorEastAsia" w:hAnsiTheme="majorHAnsi" w:cstheme="majorBidi"/>
          <w:color w:val="000000" w:themeColor="text1"/>
          <w:sz w:val="40"/>
          <w:szCs w:val="40"/>
        </w:rPr>
      </w:pPr>
      <w:r>
        <w:br w:type="page"/>
      </w:r>
    </w:p>
    <w:p w14:paraId="7AF45743" w14:textId="09752408" w:rsidR="00273C47" w:rsidRDefault="00AC0BAB" w:rsidP="008970CA">
      <w:pPr>
        <w:pStyle w:val="Heading1"/>
      </w:pPr>
      <w:bookmarkStart w:id="0" w:name="_Toc148022912"/>
      <w:r w:rsidRPr="00AC0BAB">
        <w:rPr>
          <w:i/>
          <w:iCs/>
        </w:rPr>
        <w:lastRenderedPageBreak/>
        <w:t>Doc1:</w:t>
      </w:r>
      <w:r w:rsidRPr="00AC0BAB">
        <w:t xml:space="preserve"> Tutorial</w:t>
      </w:r>
      <w:r>
        <w:t>1.1</w:t>
      </w:r>
      <w:bookmarkEnd w:id="0"/>
    </w:p>
    <w:p w14:paraId="6EB9A6E1" w14:textId="765BDE9C" w:rsidR="008970CA" w:rsidRPr="008970CA" w:rsidRDefault="009F5A95" w:rsidP="009F5A95">
      <w:pPr>
        <w:pStyle w:val="Heading2"/>
      </w:pPr>
      <w:bookmarkStart w:id="1" w:name="_Toc148022913"/>
      <w:r>
        <w:t xml:space="preserve">Apparent </w:t>
      </w:r>
      <w:r w:rsidR="008970CA" w:rsidRPr="008970CA">
        <w:t>Purpose</w:t>
      </w:r>
      <w:bookmarkEnd w:id="1"/>
    </w:p>
    <w:p w14:paraId="56F6715C" w14:textId="2121BAB2" w:rsidR="008970CA" w:rsidRDefault="008970CA" w:rsidP="008970CA">
      <w:pPr>
        <w:pStyle w:val="Bullet"/>
      </w:pPr>
      <w:r>
        <w:t>To explain what an embedded system is</w:t>
      </w:r>
      <w:r w:rsidR="00985F4F">
        <w:t>, in relation to the Pacemaker Project</w:t>
      </w:r>
    </w:p>
    <w:p w14:paraId="563BDAF9" w14:textId="2715153E" w:rsidR="00985F4F" w:rsidRDefault="00985F4F" w:rsidP="008970CA">
      <w:pPr>
        <w:pStyle w:val="Bullet"/>
      </w:pPr>
      <w:r>
        <w:t>To give a high level understanding of what you’re doing</w:t>
      </w:r>
    </w:p>
    <w:p w14:paraId="1112BC0D" w14:textId="77777777" w:rsidR="008970CA" w:rsidRDefault="008970CA" w:rsidP="008970CA">
      <w:pPr>
        <w:pStyle w:val="Bullet"/>
        <w:numPr>
          <w:ilvl w:val="0"/>
          <w:numId w:val="0"/>
        </w:numPr>
      </w:pPr>
    </w:p>
    <w:p w14:paraId="2074B332" w14:textId="01372F88" w:rsidR="008970CA" w:rsidRDefault="009F5A95" w:rsidP="009F5A95">
      <w:pPr>
        <w:pStyle w:val="Heading2"/>
      </w:pPr>
      <w:bookmarkStart w:id="2" w:name="_Toc148022914"/>
      <w:r>
        <w:t>Key Content</w:t>
      </w:r>
      <w:bookmarkEnd w:id="2"/>
      <w:r>
        <w:t xml:space="preserve"> </w:t>
      </w:r>
    </w:p>
    <w:p w14:paraId="18A0DF6B" w14:textId="268E8AFC" w:rsidR="009F5A95" w:rsidRPr="009F5A95" w:rsidRDefault="009F5A95" w:rsidP="009F5A95">
      <w:pPr>
        <w:rPr>
          <w:b/>
          <w:bCs/>
        </w:rPr>
      </w:pPr>
      <w:r w:rsidRPr="009F5A95">
        <w:rPr>
          <w:b/>
          <w:bCs/>
        </w:rPr>
        <w:t xml:space="preserve">Intro to </w:t>
      </w:r>
      <w:r w:rsidR="00985F4F">
        <w:rPr>
          <w:b/>
          <w:bCs/>
        </w:rPr>
        <w:t>Embedded Systems</w:t>
      </w:r>
    </w:p>
    <w:p w14:paraId="6B541F28" w14:textId="7910F4CF" w:rsidR="009F5A95" w:rsidRPr="009F5A95" w:rsidRDefault="009F5A95" w:rsidP="008970CA">
      <w:pPr>
        <w:pStyle w:val="Bullet"/>
      </w:pPr>
      <w:r>
        <w:t>The pacemaker is an embedded system</w:t>
      </w:r>
      <w:r w:rsidR="00FA20CC">
        <w:t>.</w:t>
      </w:r>
    </w:p>
    <w:p w14:paraId="2EBC18C8" w14:textId="43BAAB8D" w:rsidR="008970CA" w:rsidRDefault="009F5A95" w:rsidP="008970CA">
      <w:pPr>
        <w:pStyle w:val="Bullet"/>
      </w:pPr>
      <w:r w:rsidRPr="009F5A95">
        <w:rPr>
          <w:u w:val="single"/>
        </w:rPr>
        <w:t>Software:</w:t>
      </w:r>
      <w:r>
        <w:t xml:space="preserve"> </w:t>
      </w:r>
      <w:r w:rsidR="008970CA">
        <w:t>In the context of the pacemaker system, the embedded computer is the pulse generator</w:t>
      </w:r>
    </w:p>
    <w:p w14:paraId="09B754D3" w14:textId="36D17542" w:rsidR="008970CA" w:rsidRDefault="009F5A95" w:rsidP="009F5A95">
      <w:pPr>
        <w:pStyle w:val="Bullet"/>
        <w:numPr>
          <w:ilvl w:val="1"/>
          <w:numId w:val="2"/>
        </w:numPr>
      </w:pPr>
      <w:r>
        <w:t>Pacemaker software implements bradycardia operating modes (unsure what this means at this point)</w:t>
      </w:r>
    </w:p>
    <w:p w14:paraId="4787154F" w14:textId="450AA135" w:rsidR="009F5A95" w:rsidRDefault="009F5A95" w:rsidP="00A967DF">
      <w:pPr>
        <w:pStyle w:val="Bullet"/>
      </w:pPr>
      <w:r w:rsidRPr="009F5A95">
        <w:rPr>
          <w:u w:val="single"/>
        </w:rPr>
        <w:t>User Interface:</w:t>
      </w:r>
      <w:r>
        <w:t xml:space="preserve"> </w:t>
      </w:r>
      <w:r>
        <w:t>Device Controller-Monitor (DCM) includes</w:t>
      </w:r>
      <w:r>
        <w:t xml:space="preserve"> </w:t>
      </w:r>
      <w:r>
        <w:t>a remote graphical user interface (GUI) that allows the user to receive data</w:t>
      </w:r>
      <w:r>
        <w:t xml:space="preserve"> </w:t>
      </w:r>
      <w:r>
        <w:t>from the pacemaker device and, given that the pacemaker is programmable,</w:t>
      </w:r>
      <w:r>
        <w:t xml:space="preserve"> </w:t>
      </w:r>
      <w:r>
        <w:t>transmit a new set of instructions to alter the behaviour of the pacemaker</w:t>
      </w:r>
      <w:r>
        <w:t xml:space="preserve"> </w:t>
      </w:r>
      <w:r>
        <w:t>device</w:t>
      </w:r>
      <w:r w:rsidR="00FA20CC">
        <w:t>.</w:t>
      </w:r>
    </w:p>
    <w:p w14:paraId="72B2A4C4" w14:textId="32662FE1" w:rsidR="009F5A95" w:rsidRPr="009F5A95" w:rsidRDefault="009F5A95" w:rsidP="00A967DF">
      <w:pPr>
        <w:pStyle w:val="Bullet"/>
        <w:rPr>
          <w:u w:val="single"/>
        </w:rPr>
      </w:pPr>
      <w:r w:rsidRPr="009F5A95">
        <w:rPr>
          <w:u w:val="single"/>
        </w:rPr>
        <w:t xml:space="preserve">Input variables: </w:t>
      </w:r>
      <w:r>
        <w:t>represent physical connection between pacemaker leads and the Cardiac Conduction System (CCS) that allows the pulse generator to sense the electrical activity of the hear</w:t>
      </w:r>
      <w:r w:rsidR="00FA20CC">
        <w:t>t.</w:t>
      </w:r>
    </w:p>
    <w:p w14:paraId="03A8FB3C" w14:textId="154790A6" w:rsidR="009F5A95" w:rsidRPr="009F5A95" w:rsidRDefault="009F5A95" w:rsidP="00A967DF">
      <w:pPr>
        <w:pStyle w:val="Bullet"/>
        <w:rPr>
          <w:u w:val="single"/>
        </w:rPr>
      </w:pPr>
      <w:r>
        <w:rPr>
          <w:u w:val="single"/>
        </w:rPr>
        <w:t xml:space="preserve">Output Variables: </w:t>
      </w:r>
      <w:r>
        <w:t xml:space="preserve">represent physical connection between pacemaker leads and the </w:t>
      </w:r>
      <w:r w:rsidRPr="009F5A95">
        <w:t>Cardiac Conduction System (CCS) that allows the pulse generator to send electric stimuli to the heart</w:t>
      </w:r>
      <w:r w:rsidR="00FA20CC">
        <w:t>.</w:t>
      </w:r>
    </w:p>
    <w:p w14:paraId="2AA98830" w14:textId="66741542" w:rsidR="009F5A95" w:rsidRPr="004C1091" w:rsidRDefault="004C1091" w:rsidP="00A967DF">
      <w:pPr>
        <w:pStyle w:val="Bullet"/>
        <w:rPr>
          <w:u w:val="single"/>
        </w:rPr>
      </w:pPr>
      <w:r w:rsidRPr="004C1091">
        <w:rPr>
          <w:u w:val="single"/>
        </w:rPr>
        <w:t>MCU and Peripherals</w:t>
      </w:r>
      <w:r>
        <w:t xml:space="preserve">: Packemaker system is based on an MCU called FRDM-K64F. see </w:t>
      </w:r>
      <w:hyperlink r:id="rId8" w:history="1">
        <w:r w:rsidRPr="004C1091">
          <w:rPr>
            <w:rStyle w:val="Hyperlink"/>
          </w:rPr>
          <w:t>link1</w:t>
        </w:r>
      </w:hyperlink>
      <w:r>
        <w:t xml:space="preserve"> and </w:t>
      </w:r>
      <w:hyperlink r:id="rId9" w:history="1">
        <w:r w:rsidRPr="004C1091">
          <w:rPr>
            <w:rStyle w:val="Hyperlink"/>
          </w:rPr>
          <w:t>link2</w:t>
        </w:r>
      </w:hyperlink>
    </w:p>
    <w:p w14:paraId="00120421" w14:textId="13D74BF1" w:rsidR="004C1091" w:rsidRPr="004C1091" w:rsidRDefault="004C1091" w:rsidP="00A967DF">
      <w:pPr>
        <w:pStyle w:val="Bullet"/>
        <w:rPr>
          <w:u w:val="single"/>
        </w:rPr>
      </w:pPr>
      <w:r>
        <w:rPr>
          <w:u w:val="single"/>
        </w:rPr>
        <w:t xml:space="preserve">Timers: </w:t>
      </w:r>
      <w:r>
        <w:t>needed to time the pacemaker lol</w:t>
      </w:r>
    </w:p>
    <w:p w14:paraId="37805F79" w14:textId="63CEB9CF" w:rsidR="004C1091" w:rsidRPr="004C1091" w:rsidRDefault="004C1091" w:rsidP="00A967DF">
      <w:pPr>
        <w:pStyle w:val="Bullet"/>
        <w:rPr>
          <w:u w:val="single"/>
        </w:rPr>
      </w:pPr>
      <w:r>
        <w:rPr>
          <w:u w:val="single"/>
        </w:rPr>
        <w:t>Serial Comms:</w:t>
      </w:r>
      <w:r>
        <w:t xml:space="preserve"> Used for the DCM, to be explored later</w:t>
      </w:r>
    </w:p>
    <w:p w14:paraId="057FF5CF" w14:textId="58F4E9FC" w:rsidR="004C1091" w:rsidRPr="00985F4F" w:rsidRDefault="004C1091" w:rsidP="00A967DF">
      <w:pPr>
        <w:pStyle w:val="Bullet"/>
        <w:rPr>
          <w:u w:val="single"/>
        </w:rPr>
      </w:pPr>
      <w:r>
        <w:rPr>
          <w:u w:val="single"/>
        </w:rPr>
        <w:t>K64F Pinout:</w:t>
      </w:r>
      <w:r>
        <w:t xml:space="preserve"> </w:t>
      </w:r>
      <w:r w:rsidR="00985F4F">
        <w:br/>
      </w:r>
      <w:r w:rsidR="00985F4F" w:rsidRPr="00985F4F">
        <w:rPr>
          <w:u w:val="single"/>
        </w:rPr>
        <w:drawing>
          <wp:inline distT="0" distB="0" distL="0" distR="0" wp14:anchorId="46C146F5" wp14:editId="7B017D38">
            <wp:extent cx="2512679" cy="1743842"/>
            <wp:effectExtent l="0" t="0" r="2540" b="8890"/>
            <wp:docPr id="2121511313" name="Picture 1" descr="A diagram of a computer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11313" name="Picture 1" descr="A diagram of a computer chi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7784" cy="17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618B" w14:textId="548A73B5" w:rsidR="00985F4F" w:rsidRPr="00985F4F" w:rsidRDefault="00985F4F" w:rsidP="00A967DF">
      <w:pPr>
        <w:pStyle w:val="Bullet"/>
        <w:rPr>
          <w:u w:val="single"/>
        </w:rPr>
      </w:pPr>
      <w:r w:rsidRPr="00985F4F">
        <w:rPr>
          <w:u w:val="single"/>
        </w:rPr>
        <w:t>Additional Peripherals:</w:t>
      </w:r>
      <w:r>
        <w:rPr>
          <w:u w:val="single"/>
        </w:rPr>
        <w:t xml:space="preserve"> </w:t>
      </w:r>
      <w:r w:rsidRPr="00985F4F">
        <w:rPr>
          <w:u w:val="single"/>
        </w:rPr>
        <w:t xml:space="preserve"> </w:t>
      </w:r>
      <w:r>
        <w:t xml:space="preserve">K64F has an accelerometer that’s supposed to measure a person’s physical activity level </w:t>
      </w:r>
    </w:p>
    <w:p w14:paraId="4ABEF859" w14:textId="7A9F1039" w:rsidR="00985F4F" w:rsidRPr="00985F4F" w:rsidRDefault="00985F4F" w:rsidP="00A967DF">
      <w:pPr>
        <w:pStyle w:val="Bullet"/>
        <w:rPr>
          <w:u w:val="single"/>
        </w:rPr>
      </w:pPr>
      <w:r>
        <w:rPr>
          <w:u w:val="single"/>
        </w:rPr>
        <w:t>Driver Circuit:</w:t>
      </w:r>
      <w:r>
        <w:t xml:space="preserve"> </w:t>
      </w:r>
    </w:p>
    <w:p w14:paraId="47164938" w14:textId="171981A1" w:rsidR="00985F4F" w:rsidRPr="00985F4F" w:rsidRDefault="00985F4F" w:rsidP="00985F4F">
      <w:pPr>
        <w:pStyle w:val="Bullet"/>
        <w:numPr>
          <w:ilvl w:val="1"/>
          <w:numId w:val="2"/>
        </w:numPr>
        <w:rPr>
          <w:u w:val="single"/>
        </w:rPr>
      </w:pPr>
      <w:r>
        <w:t>Driver circuit controls other electric components, and connected to GPIO</w:t>
      </w:r>
    </w:p>
    <w:p w14:paraId="24199190" w14:textId="762C5483" w:rsidR="00985F4F" w:rsidRPr="00985F4F" w:rsidRDefault="00985F4F" w:rsidP="00985F4F">
      <w:pPr>
        <w:pStyle w:val="Bullet"/>
        <w:numPr>
          <w:ilvl w:val="1"/>
          <w:numId w:val="2"/>
        </w:numPr>
        <w:rPr>
          <w:u w:val="single"/>
        </w:rPr>
      </w:pPr>
      <w:r>
        <w:t>Driver circuit we’re using is called pacemaker shield, see pacemaker shield doc for explanation on what it does</w:t>
      </w:r>
    </w:p>
    <w:p w14:paraId="7D058B2E" w14:textId="77777777" w:rsidR="00985F4F" w:rsidRDefault="00985F4F" w:rsidP="00985F4F">
      <w:pPr>
        <w:pStyle w:val="Bullet"/>
        <w:numPr>
          <w:ilvl w:val="0"/>
          <w:numId w:val="0"/>
        </w:numPr>
        <w:rPr>
          <w:u w:val="single"/>
        </w:rPr>
      </w:pPr>
    </w:p>
    <w:p w14:paraId="77A48A1E" w14:textId="5533F4F1" w:rsidR="00985F4F" w:rsidRDefault="00985F4F" w:rsidP="00985F4F">
      <w:pPr>
        <w:pStyle w:val="Bullet"/>
        <w:numPr>
          <w:ilvl w:val="0"/>
          <w:numId w:val="0"/>
        </w:numPr>
        <w:rPr>
          <w:b/>
          <w:bCs/>
        </w:rPr>
      </w:pPr>
      <w:r>
        <w:rPr>
          <w:b/>
          <w:bCs/>
        </w:rPr>
        <w:t>Intro to the Pacemaker Project</w:t>
      </w:r>
    </w:p>
    <w:p w14:paraId="10B717E3" w14:textId="6A494621" w:rsidR="00985F4F" w:rsidRDefault="00985F4F" w:rsidP="00583914">
      <w:pPr>
        <w:pStyle w:val="Bullet"/>
      </w:pPr>
      <w:r>
        <w:t xml:space="preserve">Goal: </w:t>
      </w:r>
      <w:r>
        <w:t>Design and implement system that operates a cardiac pacemaker under</w:t>
      </w:r>
      <w:r>
        <w:t xml:space="preserve"> </w:t>
      </w:r>
      <w:r>
        <w:t>the specified modes</w:t>
      </w:r>
    </w:p>
    <w:p w14:paraId="5B8B139B" w14:textId="1C9D6D2E" w:rsidR="00985F4F" w:rsidRDefault="00985F4F" w:rsidP="00583914">
      <w:pPr>
        <w:pStyle w:val="Bullet"/>
      </w:pPr>
      <w:r>
        <w:t>Scope: Design and implement the embedded pacemaker software, the driver software, and the user interface for the DCM</w:t>
      </w:r>
    </w:p>
    <w:p w14:paraId="5ED88478" w14:textId="4CC6D0F4" w:rsidR="00985F4F" w:rsidRDefault="00985F4F" w:rsidP="00985F4F">
      <w:pPr>
        <w:pStyle w:val="Bullet"/>
        <w:numPr>
          <w:ilvl w:val="1"/>
          <w:numId w:val="2"/>
        </w:numPr>
      </w:pPr>
      <w:r>
        <w:t xml:space="preserve">Also required to verify and document your software </w:t>
      </w:r>
    </w:p>
    <w:p w14:paraId="10B1BB48" w14:textId="524357B3" w:rsidR="00985F4F" w:rsidRDefault="00985F4F" w:rsidP="00985F4F">
      <w:pPr>
        <w:pStyle w:val="Bullet"/>
      </w:pPr>
      <w:r>
        <w:t>Deliverables</w:t>
      </w:r>
    </w:p>
    <w:p w14:paraId="7470C991" w14:textId="77777777" w:rsidR="00985F4F" w:rsidRDefault="00985F4F" w:rsidP="00985F4F">
      <w:pPr>
        <w:pStyle w:val="Bullet"/>
        <w:numPr>
          <w:ilvl w:val="1"/>
          <w:numId w:val="2"/>
        </w:numPr>
      </w:pPr>
      <w:r>
        <w:t>MATLAB Simulink® model implementing the pacemaker operating modes</w:t>
      </w:r>
    </w:p>
    <w:p w14:paraId="25F1BF21" w14:textId="248962E7" w:rsidR="00985F4F" w:rsidRDefault="00985F4F" w:rsidP="00985F4F">
      <w:pPr>
        <w:pStyle w:val="Bullet"/>
        <w:numPr>
          <w:ilvl w:val="1"/>
          <w:numId w:val="2"/>
        </w:numPr>
      </w:pPr>
      <w:r>
        <w:t>DCM software</w:t>
      </w:r>
    </w:p>
    <w:p w14:paraId="463E2DC7" w14:textId="41D71652" w:rsidR="00985F4F" w:rsidRDefault="00985F4F" w:rsidP="00985F4F">
      <w:pPr>
        <w:pStyle w:val="Bullet"/>
        <w:numPr>
          <w:ilvl w:val="1"/>
          <w:numId w:val="2"/>
        </w:numPr>
      </w:pPr>
      <w:r>
        <w:t>Technical Documentation</w:t>
      </w:r>
    </w:p>
    <w:p w14:paraId="166A3C98" w14:textId="173A9C48" w:rsidR="00985F4F" w:rsidRDefault="00985F4F" w:rsidP="00985F4F">
      <w:pPr>
        <w:pStyle w:val="Bullet"/>
        <w:numPr>
          <w:ilvl w:val="1"/>
          <w:numId w:val="2"/>
        </w:numPr>
      </w:pPr>
      <w:r>
        <w:t>Live demonstration</w:t>
      </w:r>
    </w:p>
    <w:p w14:paraId="5016FDB4" w14:textId="77777777" w:rsidR="00C73E79" w:rsidRDefault="00C73E79" w:rsidP="00C73E79">
      <w:pPr>
        <w:pStyle w:val="Bullet"/>
        <w:numPr>
          <w:ilvl w:val="0"/>
          <w:numId w:val="0"/>
        </w:numPr>
      </w:pPr>
    </w:p>
    <w:p w14:paraId="676A4457" w14:textId="436845D6" w:rsidR="006F5F86" w:rsidRDefault="006F5F86" w:rsidP="006F5F86">
      <w:pPr>
        <w:pStyle w:val="Heading1"/>
      </w:pPr>
      <w:r w:rsidRPr="00AC0BAB">
        <w:rPr>
          <w:i/>
          <w:iCs/>
        </w:rPr>
        <w:t>Doc1:</w:t>
      </w:r>
      <w:r w:rsidRPr="00AC0BAB">
        <w:t xml:space="preserve"> Tutorial</w:t>
      </w:r>
      <w:r>
        <w:t>1.</w:t>
      </w:r>
      <w:r>
        <w:t>2</w:t>
      </w:r>
    </w:p>
    <w:p w14:paraId="72CCA35B" w14:textId="77777777" w:rsidR="006F5F86" w:rsidRPr="008970CA" w:rsidRDefault="006F5F86" w:rsidP="006F5F86">
      <w:pPr>
        <w:pStyle w:val="Heading2"/>
      </w:pPr>
      <w:r>
        <w:t xml:space="preserve">Apparent </w:t>
      </w:r>
      <w:r w:rsidRPr="008970CA">
        <w:t>Purpose</w:t>
      </w:r>
    </w:p>
    <w:p w14:paraId="572C6959" w14:textId="324EAC90" w:rsidR="00985F4F" w:rsidRDefault="006F5F86" w:rsidP="006F5F86">
      <w:pPr>
        <w:pStyle w:val="Bullet"/>
      </w:pPr>
      <w:r>
        <w:t>Explaining required software</w:t>
      </w:r>
    </w:p>
    <w:p w14:paraId="7A9663B8" w14:textId="77777777" w:rsidR="00860172" w:rsidRDefault="00860172" w:rsidP="00860172"/>
    <w:p w14:paraId="2C8FF088" w14:textId="44FEB5EF" w:rsidR="00860172" w:rsidRDefault="00860172" w:rsidP="00860172">
      <w:pPr>
        <w:pStyle w:val="Heading2"/>
      </w:pPr>
      <w:r>
        <w:t>Key Content</w:t>
      </w:r>
    </w:p>
    <w:p w14:paraId="2019BEF1" w14:textId="083EA68A" w:rsidR="00860172" w:rsidRDefault="00860172" w:rsidP="00860172">
      <w:pPr>
        <w:pStyle w:val="Bullet"/>
      </w:pPr>
      <w:r>
        <w:t>Install stuff</w:t>
      </w:r>
    </w:p>
    <w:p w14:paraId="7BEAA20D" w14:textId="6D0411D9" w:rsidR="00860172" w:rsidRPr="00860172" w:rsidRDefault="00860172" w:rsidP="00860172">
      <w:pPr>
        <w:pStyle w:val="Bullet"/>
      </w:pPr>
      <w:r>
        <w:t>May need to update board firmware if it doesn’t flash or has some bootloader error</w:t>
      </w:r>
    </w:p>
    <w:sectPr w:rsidR="00860172" w:rsidRPr="00860172">
      <w:foot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A15D6" w14:textId="77777777" w:rsidR="007B38E3" w:rsidRDefault="007B38E3" w:rsidP="008970CA">
      <w:r>
        <w:separator/>
      </w:r>
    </w:p>
  </w:endnote>
  <w:endnote w:type="continuationSeparator" w:id="0">
    <w:p w14:paraId="0339FFAE" w14:textId="77777777" w:rsidR="007B38E3" w:rsidRDefault="007B38E3" w:rsidP="008970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57213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B198E4" w14:textId="77777777" w:rsidR="00FD2A15" w:rsidRDefault="00FD2A15" w:rsidP="008970CA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4342E3" w14:textId="77777777" w:rsidR="00FD2A15" w:rsidRDefault="00FD2A15" w:rsidP="008970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AEE468" w14:textId="77777777" w:rsidR="007B38E3" w:rsidRDefault="007B38E3" w:rsidP="008970CA">
      <w:r>
        <w:separator/>
      </w:r>
    </w:p>
  </w:footnote>
  <w:footnote w:type="continuationSeparator" w:id="0">
    <w:p w14:paraId="420E852C" w14:textId="77777777" w:rsidR="007B38E3" w:rsidRDefault="007B38E3" w:rsidP="008970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7BE451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605078"/>
    <w:multiLevelType w:val="multilevel"/>
    <w:tmpl w:val="BD9EF7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27015C"/>
    <w:multiLevelType w:val="multilevel"/>
    <w:tmpl w:val="AA367B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AA7740"/>
    <w:multiLevelType w:val="hybridMultilevel"/>
    <w:tmpl w:val="0A84CA4A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C669A1"/>
    <w:multiLevelType w:val="multilevel"/>
    <w:tmpl w:val="322AFD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B4D0CB8"/>
    <w:multiLevelType w:val="hybridMultilevel"/>
    <w:tmpl w:val="36CA3F06"/>
    <w:lvl w:ilvl="0" w:tplc="E36A085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F8B53E4"/>
    <w:multiLevelType w:val="multilevel"/>
    <w:tmpl w:val="3E52196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1FDA16D7"/>
    <w:multiLevelType w:val="hybridMultilevel"/>
    <w:tmpl w:val="7BEA5518"/>
    <w:lvl w:ilvl="0" w:tplc="10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C77447"/>
    <w:multiLevelType w:val="hybridMultilevel"/>
    <w:tmpl w:val="A290E222"/>
    <w:lvl w:ilvl="0" w:tplc="0472017E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086962"/>
    <w:multiLevelType w:val="multilevel"/>
    <w:tmpl w:val="46A8EB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CCD63E6"/>
    <w:multiLevelType w:val="multilevel"/>
    <w:tmpl w:val="7BB415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DCC1C6C"/>
    <w:multiLevelType w:val="hybridMultilevel"/>
    <w:tmpl w:val="5F9E91E4"/>
    <w:lvl w:ilvl="0" w:tplc="48BA5974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364C24"/>
    <w:multiLevelType w:val="multilevel"/>
    <w:tmpl w:val="40BE35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95B23B5"/>
    <w:multiLevelType w:val="multilevel"/>
    <w:tmpl w:val="35E872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9E65935"/>
    <w:multiLevelType w:val="multilevel"/>
    <w:tmpl w:val="11205F9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3BD464B6"/>
    <w:multiLevelType w:val="multilevel"/>
    <w:tmpl w:val="F9B2BD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D38410A"/>
    <w:multiLevelType w:val="hybridMultilevel"/>
    <w:tmpl w:val="CFB29D4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8E2365"/>
    <w:multiLevelType w:val="multilevel"/>
    <w:tmpl w:val="D41831A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3874E70"/>
    <w:multiLevelType w:val="multilevel"/>
    <w:tmpl w:val="C78608F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469748DD"/>
    <w:multiLevelType w:val="multilevel"/>
    <w:tmpl w:val="2DA6AE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82041E9"/>
    <w:multiLevelType w:val="multilevel"/>
    <w:tmpl w:val="9C0299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92D0C2E"/>
    <w:multiLevelType w:val="multilevel"/>
    <w:tmpl w:val="EC4600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DC96A3F"/>
    <w:multiLevelType w:val="hybridMultilevel"/>
    <w:tmpl w:val="A478076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FA4747"/>
    <w:multiLevelType w:val="multilevel"/>
    <w:tmpl w:val="53E637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74C39C4"/>
    <w:multiLevelType w:val="multilevel"/>
    <w:tmpl w:val="8C4CD5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A05341B"/>
    <w:multiLevelType w:val="hybridMultilevel"/>
    <w:tmpl w:val="04C6768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373366"/>
    <w:multiLevelType w:val="multilevel"/>
    <w:tmpl w:val="9C0AAB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31E35B4"/>
    <w:multiLevelType w:val="multilevel"/>
    <w:tmpl w:val="2116C19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4333E6C"/>
    <w:multiLevelType w:val="multilevel"/>
    <w:tmpl w:val="EE9431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77E1C54"/>
    <w:multiLevelType w:val="multilevel"/>
    <w:tmpl w:val="C16039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89B56D6"/>
    <w:multiLevelType w:val="multilevel"/>
    <w:tmpl w:val="2E4A38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F4204D8"/>
    <w:multiLevelType w:val="multilevel"/>
    <w:tmpl w:val="0082EE7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7BA532AE"/>
    <w:multiLevelType w:val="hybridMultilevel"/>
    <w:tmpl w:val="FD60F5C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3440500">
    <w:abstractNumId w:val="0"/>
  </w:num>
  <w:num w:numId="2" w16cid:durableId="1342855331">
    <w:abstractNumId w:val="11"/>
  </w:num>
  <w:num w:numId="3" w16cid:durableId="1923684513">
    <w:abstractNumId w:val="3"/>
  </w:num>
  <w:num w:numId="4" w16cid:durableId="2070223222">
    <w:abstractNumId w:val="5"/>
  </w:num>
  <w:num w:numId="5" w16cid:durableId="1995796668">
    <w:abstractNumId w:val="7"/>
  </w:num>
  <w:num w:numId="6" w16cid:durableId="1622879087">
    <w:abstractNumId w:val="13"/>
  </w:num>
  <w:num w:numId="7" w16cid:durableId="222449884">
    <w:abstractNumId w:val="17"/>
  </w:num>
  <w:num w:numId="8" w16cid:durableId="1320497688">
    <w:abstractNumId w:val="27"/>
  </w:num>
  <w:num w:numId="9" w16cid:durableId="1844398963">
    <w:abstractNumId w:val="12"/>
  </w:num>
  <w:num w:numId="10" w16cid:durableId="857549961">
    <w:abstractNumId w:val="29"/>
  </w:num>
  <w:num w:numId="11" w16cid:durableId="63452491">
    <w:abstractNumId w:val="15"/>
  </w:num>
  <w:num w:numId="12" w16cid:durableId="385841685">
    <w:abstractNumId w:val="26"/>
  </w:num>
  <w:num w:numId="13" w16cid:durableId="1635672665">
    <w:abstractNumId w:val="30"/>
  </w:num>
  <w:num w:numId="14" w16cid:durableId="1022904645">
    <w:abstractNumId w:val="20"/>
  </w:num>
  <w:num w:numId="15" w16cid:durableId="1213612136">
    <w:abstractNumId w:val="2"/>
  </w:num>
  <w:num w:numId="16" w16cid:durableId="1676495665">
    <w:abstractNumId w:val="10"/>
  </w:num>
  <w:num w:numId="17" w16cid:durableId="945965828">
    <w:abstractNumId w:val="18"/>
  </w:num>
  <w:num w:numId="18" w16cid:durableId="2146193442">
    <w:abstractNumId w:val="14"/>
  </w:num>
  <w:num w:numId="19" w16cid:durableId="1907304523">
    <w:abstractNumId w:val="6"/>
  </w:num>
  <w:num w:numId="20" w16cid:durableId="1192955471">
    <w:abstractNumId w:val="21"/>
  </w:num>
  <w:num w:numId="21" w16cid:durableId="812337166">
    <w:abstractNumId w:val="19"/>
  </w:num>
  <w:num w:numId="22" w16cid:durableId="1297102115">
    <w:abstractNumId w:val="22"/>
  </w:num>
  <w:num w:numId="23" w16cid:durableId="2076001926">
    <w:abstractNumId w:val="16"/>
  </w:num>
  <w:num w:numId="24" w16cid:durableId="792405007">
    <w:abstractNumId w:val="28"/>
  </w:num>
  <w:num w:numId="25" w16cid:durableId="1894466684">
    <w:abstractNumId w:val="32"/>
  </w:num>
  <w:num w:numId="26" w16cid:durableId="1403065268">
    <w:abstractNumId w:val="25"/>
  </w:num>
  <w:num w:numId="27" w16cid:durableId="1454202909">
    <w:abstractNumId w:val="8"/>
  </w:num>
  <w:num w:numId="28" w16cid:durableId="497814742">
    <w:abstractNumId w:val="31"/>
  </w:num>
  <w:num w:numId="29" w16cid:durableId="2054379536">
    <w:abstractNumId w:val="4"/>
  </w:num>
  <w:num w:numId="30" w16cid:durableId="828789018">
    <w:abstractNumId w:val="9"/>
  </w:num>
  <w:num w:numId="31" w16cid:durableId="232156094">
    <w:abstractNumId w:val="1"/>
  </w:num>
  <w:num w:numId="32" w16cid:durableId="1349715255">
    <w:abstractNumId w:val="24"/>
  </w:num>
  <w:num w:numId="33" w16cid:durableId="1425489912">
    <w:abstractNumId w:val="2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BAB"/>
    <w:rsid w:val="00014AF0"/>
    <w:rsid w:val="000379C9"/>
    <w:rsid w:val="000742EF"/>
    <w:rsid w:val="000751F5"/>
    <w:rsid w:val="000A32BC"/>
    <w:rsid w:val="000C0217"/>
    <w:rsid w:val="000C02FE"/>
    <w:rsid w:val="000F150C"/>
    <w:rsid w:val="000F212C"/>
    <w:rsid w:val="0010482B"/>
    <w:rsid w:val="00117C09"/>
    <w:rsid w:val="001207CC"/>
    <w:rsid w:val="00156001"/>
    <w:rsid w:val="0015635D"/>
    <w:rsid w:val="00166840"/>
    <w:rsid w:val="00174ECB"/>
    <w:rsid w:val="00187EDF"/>
    <w:rsid w:val="0019789A"/>
    <w:rsid w:val="001C3876"/>
    <w:rsid w:val="001D5D8A"/>
    <w:rsid w:val="001D5F22"/>
    <w:rsid w:val="001E070F"/>
    <w:rsid w:val="001F3B1D"/>
    <w:rsid w:val="00225AD5"/>
    <w:rsid w:val="00240DD1"/>
    <w:rsid w:val="002458A5"/>
    <w:rsid w:val="0026397B"/>
    <w:rsid w:val="00264DB3"/>
    <w:rsid w:val="00273C47"/>
    <w:rsid w:val="002A28DD"/>
    <w:rsid w:val="002B1BEB"/>
    <w:rsid w:val="002D1F0E"/>
    <w:rsid w:val="002E4C1D"/>
    <w:rsid w:val="002F0D20"/>
    <w:rsid w:val="002F0F48"/>
    <w:rsid w:val="002F1D15"/>
    <w:rsid w:val="00301248"/>
    <w:rsid w:val="003244C6"/>
    <w:rsid w:val="00324603"/>
    <w:rsid w:val="00327F82"/>
    <w:rsid w:val="003537AA"/>
    <w:rsid w:val="00396CBA"/>
    <w:rsid w:val="003B5C4E"/>
    <w:rsid w:val="003C670C"/>
    <w:rsid w:val="003F6870"/>
    <w:rsid w:val="00407352"/>
    <w:rsid w:val="00424019"/>
    <w:rsid w:val="0043408A"/>
    <w:rsid w:val="00437263"/>
    <w:rsid w:val="00445528"/>
    <w:rsid w:val="00446296"/>
    <w:rsid w:val="00461849"/>
    <w:rsid w:val="00493ABA"/>
    <w:rsid w:val="004B2DD2"/>
    <w:rsid w:val="004B7755"/>
    <w:rsid w:val="004C1091"/>
    <w:rsid w:val="004C5A72"/>
    <w:rsid w:val="004C6CEF"/>
    <w:rsid w:val="004F00DC"/>
    <w:rsid w:val="004F2E37"/>
    <w:rsid w:val="004F51E7"/>
    <w:rsid w:val="00510777"/>
    <w:rsid w:val="00515A95"/>
    <w:rsid w:val="005766AC"/>
    <w:rsid w:val="0057767F"/>
    <w:rsid w:val="0059123F"/>
    <w:rsid w:val="005B0B8A"/>
    <w:rsid w:val="005B175D"/>
    <w:rsid w:val="005C06D6"/>
    <w:rsid w:val="005C7210"/>
    <w:rsid w:val="005D1FD7"/>
    <w:rsid w:val="00603426"/>
    <w:rsid w:val="00606EB9"/>
    <w:rsid w:val="00623A71"/>
    <w:rsid w:val="00645871"/>
    <w:rsid w:val="006545E5"/>
    <w:rsid w:val="00657808"/>
    <w:rsid w:val="00657E0E"/>
    <w:rsid w:val="006647CA"/>
    <w:rsid w:val="006761C3"/>
    <w:rsid w:val="00683F87"/>
    <w:rsid w:val="006B7B14"/>
    <w:rsid w:val="006D4E68"/>
    <w:rsid w:val="006E5866"/>
    <w:rsid w:val="006F5F86"/>
    <w:rsid w:val="00704CA9"/>
    <w:rsid w:val="00720599"/>
    <w:rsid w:val="007302EF"/>
    <w:rsid w:val="00757077"/>
    <w:rsid w:val="007A1BD4"/>
    <w:rsid w:val="007A408E"/>
    <w:rsid w:val="007B38E3"/>
    <w:rsid w:val="0082170E"/>
    <w:rsid w:val="0082279C"/>
    <w:rsid w:val="0082434C"/>
    <w:rsid w:val="00860172"/>
    <w:rsid w:val="00874AEF"/>
    <w:rsid w:val="00883F7A"/>
    <w:rsid w:val="008970CA"/>
    <w:rsid w:val="008C6B7A"/>
    <w:rsid w:val="008F6C93"/>
    <w:rsid w:val="009172D8"/>
    <w:rsid w:val="009312AD"/>
    <w:rsid w:val="00972914"/>
    <w:rsid w:val="00976B50"/>
    <w:rsid w:val="00985F4F"/>
    <w:rsid w:val="009D747C"/>
    <w:rsid w:val="009E08CB"/>
    <w:rsid w:val="009F58E3"/>
    <w:rsid w:val="009F5A95"/>
    <w:rsid w:val="00A03146"/>
    <w:rsid w:val="00A1325E"/>
    <w:rsid w:val="00A16F98"/>
    <w:rsid w:val="00A21807"/>
    <w:rsid w:val="00A419A4"/>
    <w:rsid w:val="00A51836"/>
    <w:rsid w:val="00A56B62"/>
    <w:rsid w:val="00A839C9"/>
    <w:rsid w:val="00A86C89"/>
    <w:rsid w:val="00A87954"/>
    <w:rsid w:val="00AA2C6D"/>
    <w:rsid w:val="00AA6F14"/>
    <w:rsid w:val="00AC0BAB"/>
    <w:rsid w:val="00AE7F3F"/>
    <w:rsid w:val="00B061BB"/>
    <w:rsid w:val="00B13927"/>
    <w:rsid w:val="00B33013"/>
    <w:rsid w:val="00B44C85"/>
    <w:rsid w:val="00B60DE6"/>
    <w:rsid w:val="00B6365E"/>
    <w:rsid w:val="00B66D62"/>
    <w:rsid w:val="00B802F3"/>
    <w:rsid w:val="00B84135"/>
    <w:rsid w:val="00B84C48"/>
    <w:rsid w:val="00B95588"/>
    <w:rsid w:val="00BB6F95"/>
    <w:rsid w:val="00BE1861"/>
    <w:rsid w:val="00BF2332"/>
    <w:rsid w:val="00BF38D1"/>
    <w:rsid w:val="00C1599F"/>
    <w:rsid w:val="00C64578"/>
    <w:rsid w:val="00C65BDD"/>
    <w:rsid w:val="00C72679"/>
    <w:rsid w:val="00C73E79"/>
    <w:rsid w:val="00C83669"/>
    <w:rsid w:val="00C85803"/>
    <w:rsid w:val="00C941AF"/>
    <w:rsid w:val="00C94EB9"/>
    <w:rsid w:val="00CA2BB1"/>
    <w:rsid w:val="00CB44E2"/>
    <w:rsid w:val="00CB7B59"/>
    <w:rsid w:val="00CC6773"/>
    <w:rsid w:val="00CE5ECB"/>
    <w:rsid w:val="00CF185E"/>
    <w:rsid w:val="00CF40A3"/>
    <w:rsid w:val="00D16DFD"/>
    <w:rsid w:val="00D37BE5"/>
    <w:rsid w:val="00D622A8"/>
    <w:rsid w:val="00D77BCD"/>
    <w:rsid w:val="00D800A6"/>
    <w:rsid w:val="00D85F45"/>
    <w:rsid w:val="00D9787B"/>
    <w:rsid w:val="00DB6DAC"/>
    <w:rsid w:val="00DC14CB"/>
    <w:rsid w:val="00E0081B"/>
    <w:rsid w:val="00E279AE"/>
    <w:rsid w:val="00E47D16"/>
    <w:rsid w:val="00E52625"/>
    <w:rsid w:val="00EA04FF"/>
    <w:rsid w:val="00ED69B5"/>
    <w:rsid w:val="00EE5A1A"/>
    <w:rsid w:val="00EE712B"/>
    <w:rsid w:val="00F054FB"/>
    <w:rsid w:val="00F12D1C"/>
    <w:rsid w:val="00F20E65"/>
    <w:rsid w:val="00F42D4B"/>
    <w:rsid w:val="00F44970"/>
    <w:rsid w:val="00F46C10"/>
    <w:rsid w:val="00F47B3B"/>
    <w:rsid w:val="00F80816"/>
    <w:rsid w:val="00FA20CC"/>
    <w:rsid w:val="00FB0EFB"/>
    <w:rsid w:val="00FB14C9"/>
    <w:rsid w:val="00FB72AA"/>
    <w:rsid w:val="00FC76FF"/>
    <w:rsid w:val="00FD2A15"/>
    <w:rsid w:val="00FE7A6B"/>
    <w:rsid w:val="00FF1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77702"/>
  <w15:chartTrackingRefBased/>
  <w15:docId w15:val="{AAD52D3D-2902-4BFD-AA5D-02660BE80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5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8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70CA"/>
    <w:pPr>
      <w:spacing w:after="0"/>
    </w:pPr>
  </w:style>
  <w:style w:type="paragraph" w:styleId="Heading1">
    <w:name w:val="heading 1"/>
    <w:basedOn w:val="Normal"/>
    <w:next w:val="Normal"/>
    <w:link w:val="Heading1Char"/>
    <w:uiPriority w:val="2"/>
    <w:qFormat/>
    <w:rsid w:val="004462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3"/>
    <w:qFormat/>
    <w:rsid w:val="004462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4"/>
    <w:qFormat/>
    <w:rsid w:val="0044629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6"/>
    <w:qFormat/>
    <w:rsid w:val="00446296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6"/>
    <w:rsid w:val="000F21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7"/>
    <w:qFormat/>
    <w:rsid w:val="0044629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7"/>
    <w:rsid w:val="000F212C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2"/>
    <w:rsid w:val="000F212C"/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3"/>
    <w:rsid w:val="007302E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4"/>
    <w:rsid w:val="007302E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446296"/>
    <w:pPr>
      <w:outlineLvl w:val="9"/>
    </w:pPr>
    <w:rPr>
      <w:color w:val="2F5496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4629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4629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4629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839C9"/>
    <w:rPr>
      <w:color w:val="808080"/>
    </w:rPr>
  </w:style>
  <w:style w:type="paragraph" w:styleId="TOC2">
    <w:name w:val="toc 2"/>
    <w:basedOn w:val="Normal"/>
    <w:next w:val="Normal"/>
    <w:autoRedefine/>
    <w:uiPriority w:val="39"/>
    <w:unhideWhenUsed/>
    <w:rsid w:val="000A32BC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FD2A1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2A15"/>
  </w:style>
  <w:style w:type="paragraph" w:styleId="Footer">
    <w:name w:val="footer"/>
    <w:basedOn w:val="Normal"/>
    <w:link w:val="FooterChar"/>
    <w:uiPriority w:val="99"/>
    <w:unhideWhenUsed/>
    <w:rsid w:val="00FD2A1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2A15"/>
  </w:style>
  <w:style w:type="paragraph" w:styleId="ListBullet">
    <w:name w:val="List Bullet"/>
    <w:basedOn w:val="Normal"/>
    <w:link w:val="ListBulletChar"/>
    <w:uiPriority w:val="99"/>
    <w:unhideWhenUsed/>
    <w:rsid w:val="00FD2A15"/>
    <w:pPr>
      <w:numPr>
        <w:numId w:val="1"/>
      </w:numPr>
      <w:contextualSpacing/>
    </w:pPr>
  </w:style>
  <w:style w:type="table" w:styleId="TableGrid">
    <w:name w:val="Table Grid"/>
    <w:basedOn w:val="TableNormal"/>
    <w:uiPriority w:val="39"/>
    <w:rsid w:val="00ED69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aliases w:val="Equation"/>
    <w:uiPriority w:val="9"/>
    <w:qFormat/>
    <w:rsid w:val="00273C47"/>
    <w:rPr>
      <w:b/>
      <w:bCs/>
      <w:color w:val="00B0F0"/>
      <w:sz w:val="24"/>
      <w:szCs w:val="24"/>
    </w:rPr>
  </w:style>
  <w:style w:type="paragraph" w:customStyle="1" w:styleId="Bullet">
    <w:name w:val="Bullet"/>
    <w:basedOn w:val="ListBullet"/>
    <w:link w:val="BulletChar"/>
    <w:uiPriority w:val="1"/>
    <w:qFormat/>
    <w:rsid w:val="00A03146"/>
    <w:pPr>
      <w:numPr>
        <w:numId w:val="2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0F150C"/>
    <w:rPr>
      <w:sz w:val="16"/>
      <w:szCs w:val="16"/>
    </w:rPr>
  </w:style>
  <w:style w:type="character" w:customStyle="1" w:styleId="ListBulletChar">
    <w:name w:val="List Bullet Char"/>
    <w:basedOn w:val="DefaultParagraphFont"/>
    <w:link w:val="ListBullet"/>
    <w:uiPriority w:val="99"/>
    <w:rsid w:val="000F212C"/>
  </w:style>
  <w:style w:type="character" w:customStyle="1" w:styleId="BulletChar">
    <w:name w:val="Bullet Char"/>
    <w:basedOn w:val="ListBulletChar"/>
    <w:link w:val="Bullet"/>
    <w:uiPriority w:val="1"/>
    <w:rsid w:val="00A03146"/>
  </w:style>
  <w:style w:type="paragraph" w:styleId="CommentText">
    <w:name w:val="annotation text"/>
    <w:basedOn w:val="Normal"/>
    <w:link w:val="CommentTextChar"/>
    <w:uiPriority w:val="99"/>
    <w:unhideWhenUsed/>
    <w:rsid w:val="000F150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F150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150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150C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BE1861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2E4C1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8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3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s.mbed.com/platforms/FRDM-K64F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inst.eecs.berkeley.edu/~ee192/sp18/files/FRDMK64FUG.pdf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ksh\Desktop\Daksh%20Mathur\1.%20McMaster\Year%203\T0%20Typed%20Notes%20Template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1702C3-7689-4F93-8859-75FE62BC7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T0 Typed Notes Template.dotm</Template>
  <TotalTime>61</TotalTime>
  <Pages>3</Pages>
  <Words>437</Words>
  <Characters>2493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Daksh Mathur</dc:creator>
  <cp:keywords/>
  <dc:description/>
  <cp:lastModifiedBy>Daksh Mathur</cp:lastModifiedBy>
  <cp:revision>4</cp:revision>
  <cp:lastPrinted>2023-01-23T18:04:00Z</cp:lastPrinted>
  <dcterms:created xsi:type="dcterms:W3CDTF">2023-10-12T20:19:00Z</dcterms:created>
  <dcterms:modified xsi:type="dcterms:W3CDTF">2023-10-12T21:20:00Z</dcterms:modified>
</cp:coreProperties>
</file>